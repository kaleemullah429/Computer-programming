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68552A">
      <w:r>
        <w:t xml:space="preserve">                                                   </w:t>
      </w:r>
    </w:p>
    <w:p w14:paraId="5CFB609E">
      <w:r>
        <w:t xml:space="preserve">                                                     </w:t>
      </w:r>
      <w:r>
        <w:drawing>
          <wp:inline distT="0" distB="0" distL="0" distR="0">
            <wp:extent cx="2152650" cy="21240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2407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 xml:space="preserve">      </w:t>
      </w:r>
    </w:p>
    <w:p w14:paraId="09A15627"/>
    <w:p w14:paraId="4D6BE580">
      <w:pPr>
        <w:rPr>
          <w:sz w:val="32"/>
          <w:szCs w:val="32"/>
        </w:rPr>
      </w:pPr>
    </w:p>
    <w:p w14:paraId="53FB8DC8">
      <w:pPr>
        <w:rPr>
          <w:sz w:val="32"/>
          <w:szCs w:val="32"/>
        </w:rPr>
      </w:pPr>
    </w:p>
    <w:p w14:paraId="1B246ABA">
      <w:pPr>
        <w:rPr>
          <w:b/>
          <w:bCs/>
          <w:sz w:val="44"/>
          <w:szCs w:val="44"/>
        </w:rPr>
      </w:pPr>
      <w:r>
        <w:rPr>
          <w:sz w:val="32"/>
          <w:szCs w:val="32"/>
        </w:rPr>
        <w:t xml:space="preserve">   </w:t>
      </w:r>
      <w:r>
        <w:rPr>
          <w:b/>
          <w:bCs/>
          <w:sz w:val="44"/>
          <w:szCs w:val="44"/>
        </w:rPr>
        <w:t>Lab Report – EE-170L Computer Programming (Lab 02)</w:t>
      </w:r>
    </w:p>
    <w:p w14:paraId="202472D0"/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675"/>
        <w:gridCol w:w="4675"/>
      </w:tblGrid>
      <w:tr w14:paraId="63439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75" w:type="dxa"/>
          </w:tcPr>
          <w:p w14:paraId="5AE9E824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NAME</w:t>
            </w:r>
          </w:p>
        </w:tc>
        <w:tc>
          <w:tcPr>
            <w:tcW w:w="4675" w:type="dxa"/>
          </w:tcPr>
          <w:p w14:paraId="2237CD20">
            <w:pPr>
              <w:spacing w:after="0" w:line="240" w:lineRule="auto"/>
              <w:rPr>
                <w:rFonts w:hint="default"/>
                <w:sz w:val="44"/>
                <w:szCs w:val="44"/>
                <w:lang w:val="en-US"/>
              </w:rPr>
            </w:pPr>
            <w:r>
              <w:rPr>
                <w:sz w:val="44"/>
                <w:szCs w:val="44"/>
              </w:rPr>
              <w:t xml:space="preserve"> </w:t>
            </w:r>
            <w:r>
              <w:rPr>
                <w:rFonts w:hint="default"/>
                <w:sz w:val="44"/>
                <w:szCs w:val="44"/>
                <w:lang w:val="en-US"/>
              </w:rPr>
              <w:t>Kaleem Ullah</w:t>
            </w:r>
          </w:p>
        </w:tc>
      </w:tr>
      <w:tr w14:paraId="29BAD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75" w:type="dxa"/>
          </w:tcPr>
          <w:p w14:paraId="65E4A3DE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ID</w:t>
            </w:r>
          </w:p>
        </w:tc>
        <w:tc>
          <w:tcPr>
            <w:tcW w:w="4675" w:type="dxa"/>
          </w:tcPr>
          <w:p w14:paraId="3F4720F1">
            <w:pPr>
              <w:tabs>
                <w:tab w:val="left" w:pos="1170"/>
              </w:tabs>
              <w:spacing w:after="0" w:line="240" w:lineRule="auto"/>
              <w:rPr>
                <w:rFonts w:hint="default"/>
                <w:sz w:val="44"/>
                <w:szCs w:val="44"/>
                <w:lang w:val="en-US"/>
              </w:rPr>
            </w:pPr>
            <w:r>
              <w:rPr>
                <w:sz w:val="44"/>
                <w:szCs w:val="44"/>
              </w:rPr>
              <w:t xml:space="preserve"> 06</w:t>
            </w:r>
            <w:r>
              <w:rPr>
                <w:rFonts w:hint="default"/>
                <w:sz w:val="44"/>
                <w:szCs w:val="44"/>
                <w:lang w:val="en-US"/>
              </w:rPr>
              <w:t>61</w:t>
            </w:r>
          </w:p>
        </w:tc>
      </w:tr>
      <w:tr w14:paraId="29E3F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75" w:type="dxa"/>
          </w:tcPr>
          <w:p w14:paraId="17729D6D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SEMESTER</w:t>
            </w:r>
          </w:p>
        </w:tc>
        <w:tc>
          <w:tcPr>
            <w:tcW w:w="4675" w:type="dxa"/>
          </w:tcPr>
          <w:p w14:paraId="0CC93FEE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2nd</w:t>
            </w:r>
          </w:p>
        </w:tc>
      </w:tr>
      <w:tr w14:paraId="64A4E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75" w:type="dxa"/>
          </w:tcPr>
          <w:p w14:paraId="2BF13706">
            <w:pPr>
              <w:tabs>
                <w:tab w:val="left" w:pos="1275"/>
              </w:tabs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LAB report </w:t>
            </w:r>
          </w:p>
        </w:tc>
        <w:tc>
          <w:tcPr>
            <w:tcW w:w="4675" w:type="dxa"/>
          </w:tcPr>
          <w:p w14:paraId="3775E83D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   6  </w:t>
            </w:r>
          </w:p>
        </w:tc>
      </w:tr>
      <w:tr w14:paraId="65EF9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75" w:type="dxa"/>
          </w:tcPr>
          <w:p w14:paraId="3C0E7D6A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DATE</w:t>
            </w:r>
          </w:p>
        </w:tc>
        <w:tc>
          <w:tcPr>
            <w:tcW w:w="4675" w:type="dxa"/>
          </w:tcPr>
          <w:p w14:paraId="480A8F83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21/4/2026</w:t>
            </w:r>
          </w:p>
        </w:tc>
      </w:tr>
    </w:tbl>
    <w:p w14:paraId="5AA500BD"/>
    <w:p w14:paraId="512ED829">
      <w:r>
        <w:br w:type="page"/>
      </w:r>
    </w:p>
    <w:p w14:paraId="7E48C11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1. Objectives</w:t>
      </w:r>
    </w:p>
    <w:p w14:paraId="254F85FF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Understand the concept and syntax of the </w:t>
      </w:r>
      <w:r>
        <w:rPr>
          <w:b/>
          <w:bCs/>
          <w:sz w:val="32"/>
          <w:szCs w:val="32"/>
        </w:rPr>
        <w:t>for loop</w:t>
      </w:r>
      <w:r>
        <w:rPr>
          <w:sz w:val="32"/>
          <w:szCs w:val="32"/>
        </w:rPr>
        <w:t xml:space="preserve"> in C++.</w:t>
      </w:r>
    </w:p>
    <w:p w14:paraId="66B1646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Learn how to implement </w:t>
      </w:r>
      <w:r>
        <w:rPr>
          <w:b/>
          <w:bCs/>
          <w:sz w:val="32"/>
          <w:szCs w:val="32"/>
        </w:rPr>
        <w:t>nested for loops</w:t>
      </w:r>
      <w:r>
        <w:rPr>
          <w:sz w:val="32"/>
          <w:szCs w:val="32"/>
        </w:rPr>
        <w:t xml:space="preserve"> for structured and repeated operations.</w:t>
      </w:r>
    </w:p>
    <w:p w14:paraId="4E4604FB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Apply loops to solve problems such as counting, pattern printing, and mathematical computations.</w:t>
      </w:r>
    </w:p>
    <w:p w14:paraId="738DACBB">
      <w:pPr>
        <w:rPr>
          <w:b/>
          <w:bCs/>
          <w:sz w:val="40"/>
          <w:szCs w:val="40"/>
        </w:rPr>
      </w:pPr>
    </w:p>
    <w:p w14:paraId="719CE1B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2. Theory</w:t>
      </w:r>
    </w:p>
    <w:p w14:paraId="2DD975A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2.1 The for Loop</w:t>
      </w:r>
    </w:p>
    <w:p w14:paraId="4CCE49C2">
      <w:pPr>
        <w:rPr>
          <w:sz w:val="32"/>
          <w:szCs w:val="32"/>
        </w:rPr>
      </w:pPr>
      <w:r>
        <w:rPr>
          <w:sz w:val="32"/>
          <w:szCs w:val="32"/>
        </w:rPr>
        <w:t>A for loop is a control structure that allows code to be executed repeatedly based on a condition. It is typically used when the number of iterations is known beforehand.</w:t>
      </w:r>
    </w:p>
    <w:p w14:paraId="3B9B09A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Syntax:</w:t>
      </w:r>
    </w:p>
    <w:p w14:paraId="1F267B64">
      <w:pPr>
        <w:rPr>
          <w:b/>
          <w:bCs/>
          <w:color w:val="4472C4"/>
          <w:sz w:val="32"/>
          <w:szCs w:val="32"/>
        </w:rPr>
      </w:pPr>
      <w:r>
        <w:rPr>
          <w:b/>
          <w:bCs/>
          <w:color w:val="4472C4"/>
          <w:sz w:val="32"/>
          <w:szCs w:val="32"/>
        </w:rPr>
        <w:t>for (initialization; condition; update) {</w:t>
      </w:r>
    </w:p>
    <w:p w14:paraId="29780233">
      <w:pPr>
        <w:rPr>
          <w:b/>
          <w:bCs/>
          <w:color w:val="4472C4"/>
          <w:sz w:val="32"/>
          <w:szCs w:val="32"/>
        </w:rPr>
      </w:pPr>
      <w:r>
        <w:rPr>
          <w:b/>
          <w:bCs/>
          <w:color w:val="4472C4"/>
          <w:sz w:val="32"/>
          <w:szCs w:val="32"/>
        </w:rPr>
        <w:t xml:space="preserve">    // statements to execute</w:t>
      </w:r>
    </w:p>
    <w:p w14:paraId="00FA087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}</w:t>
      </w:r>
    </w:p>
    <w:p w14:paraId="78486FAC">
      <w:pPr>
        <w:ind w:left="720"/>
        <w:rPr>
          <w:sz w:val="32"/>
          <w:szCs w:val="32"/>
        </w:rPr>
      </w:pPr>
      <w:r>
        <w:rPr>
          <w:sz w:val="32"/>
          <w:szCs w:val="32"/>
        </w:rPr>
        <w:t>initialization: Executed once at the beginning.  Used to initialize loop control variables.</w:t>
      </w:r>
    </w:p>
    <w:p w14:paraId="68B50118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Condition: Evaluated before each iteration. If true, the loop body executes.</w:t>
      </w:r>
    </w:p>
    <w:p w14:paraId="10F7594E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Update: Executed after each iteration. Typically used to modify </w:t>
      </w:r>
      <w:bookmarkStart w:id="0" w:name="_GoBack"/>
      <w:bookmarkEnd w:id="0"/>
      <w:r>
        <w:rPr>
          <w:sz w:val="32"/>
          <w:szCs w:val="32"/>
        </w:rPr>
        <w:t>the loop variable.</w:t>
      </w:r>
    </w:p>
    <w:p w14:paraId="71B04E7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Flow Diagram:</w:t>
      </w:r>
    </w:p>
    <w:p w14:paraId="30F0F3B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Code</w:t>
      </w:r>
    </w:p>
    <w:p w14:paraId="6A0A043D">
      <w:pPr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Start</w:t>
      </w:r>
    </w:p>
    <w:p w14:paraId="49CB3D2F">
      <w:pPr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 xml:space="preserve">  |</w:t>
      </w:r>
    </w:p>
    <w:p w14:paraId="2644B7CF">
      <w:pPr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Initialization</w:t>
      </w:r>
    </w:p>
    <w:p w14:paraId="5EF75BDE">
      <w:pPr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 xml:space="preserve">  |</w:t>
      </w:r>
    </w:p>
    <w:p w14:paraId="4E7037F1">
      <w:pPr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Condition True? ---- No ---&gt; Exit Loop</w:t>
      </w:r>
    </w:p>
    <w:p w14:paraId="32187979">
      <w:pPr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 xml:space="preserve">  |</w:t>
      </w:r>
    </w:p>
    <w:p w14:paraId="7A4AFA51">
      <w:pPr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 xml:space="preserve">  v</w:t>
      </w:r>
    </w:p>
    <w:p w14:paraId="66BC4C59">
      <w:pPr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Statements</w:t>
      </w:r>
    </w:p>
    <w:p w14:paraId="1D4BCFAE">
      <w:pPr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 xml:space="preserve">  |</w:t>
      </w:r>
    </w:p>
    <w:p w14:paraId="657CA0AD">
      <w:pPr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Update</w:t>
      </w:r>
    </w:p>
    <w:p w14:paraId="05B1D66A">
      <w:pPr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 xml:space="preserve">  |</w:t>
      </w:r>
    </w:p>
    <w:p w14:paraId="682CBE4B">
      <w:pPr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Go back to Condition</w:t>
      </w:r>
    </w:p>
    <w:p w14:paraId="5000785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2.2 Nested for Loops</w:t>
      </w:r>
    </w:p>
    <w:p w14:paraId="16937FCD">
      <w:pPr>
        <w:rPr>
          <w:sz w:val="32"/>
          <w:szCs w:val="32"/>
        </w:rPr>
      </w:pPr>
      <w:r>
        <w:rPr>
          <w:sz w:val="32"/>
          <w:szCs w:val="32"/>
        </w:rPr>
        <w:t>A nested loop is a loop inside another loop. The inner loop completes all its iterations for each iteration of the outer loop. Useful for multi-dimensional data like tables and patterns.</w:t>
      </w:r>
    </w:p>
    <w:p w14:paraId="4223FF63">
      <w:pPr>
        <w:rPr>
          <w:b/>
          <w:bCs/>
          <w:sz w:val="40"/>
          <w:szCs w:val="40"/>
        </w:rPr>
      </w:pPr>
    </w:p>
    <w:p w14:paraId="5E9F52D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3. Programs Implemented</w:t>
      </w:r>
    </w:p>
    <w:p w14:paraId="7ACE269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3.1 Countdown from 5 to 1</w:t>
      </w:r>
    </w:p>
    <w:p w14:paraId="5E2159E1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#include &lt;iostream&gt;              </w:t>
      </w:r>
      <w:r>
        <w:rPr>
          <w:color w:val="833C0B"/>
          <w:sz w:val="32"/>
          <w:szCs w:val="32"/>
        </w:rPr>
        <w:t>// Include input-output stream</w:t>
      </w:r>
    </w:p>
    <w:p w14:paraId="350D5E64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using namespace std;           </w:t>
      </w:r>
      <w:r>
        <w:rPr>
          <w:color w:val="833C0B"/>
          <w:sz w:val="32"/>
          <w:szCs w:val="32"/>
        </w:rPr>
        <w:t>// Use standard namespace</w:t>
      </w:r>
    </w:p>
    <w:p w14:paraId="13D4E5F2">
      <w:pPr>
        <w:rPr>
          <w:color w:val="4472C4"/>
          <w:sz w:val="32"/>
          <w:szCs w:val="32"/>
        </w:rPr>
      </w:pPr>
    </w:p>
    <w:p w14:paraId="3C0A4E05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int main() {        </w:t>
      </w:r>
      <w:r>
        <w:rPr>
          <w:color w:val="833C0B"/>
          <w:sz w:val="32"/>
          <w:szCs w:val="32"/>
        </w:rPr>
        <w:t>// beginning of main function</w:t>
      </w:r>
    </w:p>
    <w:p w14:paraId="610106A0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for (int i = 5; i &gt; 0; i--) {  </w:t>
      </w:r>
      <w:r>
        <w:rPr>
          <w:color w:val="833C0B"/>
          <w:sz w:val="32"/>
          <w:szCs w:val="32"/>
        </w:rPr>
        <w:t>// Initialize i=5; loop while i&gt;0; decrement i</w:t>
      </w:r>
    </w:p>
    <w:p w14:paraId="018E8C12">
      <w:pPr>
        <w:rPr>
          <w:color w:val="833C0B"/>
          <w:sz w:val="32"/>
          <w:szCs w:val="32"/>
        </w:rPr>
      </w:pPr>
      <w:r>
        <w:rPr>
          <w:color w:val="4472C4"/>
          <w:sz w:val="32"/>
          <w:szCs w:val="32"/>
        </w:rPr>
        <w:t xml:space="preserve"> cout &lt;&lt; i &lt;&lt;end l; </w:t>
      </w:r>
      <w:r>
        <w:rPr>
          <w:color w:val="833C0B"/>
          <w:sz w:val="32"/>
          <w:szCs w:val="32"/>
        </w:rPr>
        <w:t>// Print current value of i</w:t>
      </w:r>
    </w:p>
    <w:p w14:paraId="37605224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}</w:t>
      </w:r>
    </w:p>
    <w:p w14:paraId="01E54412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cout &lt;&lt; "outside loop now"; </w:t>
      </w:r>
      <w:r>
        <w:rPr>
          <w:color w:val="833C0B"/>
          <w:sz w:val="32"/>
          <w:szCs w:val="32"/>
        </w:rPr>
        <w:t>// Print after loop ends</w:t>
      </w:r>
    </w:p>
    <w:p w14:paraId="3CB4014B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return 0;           </w:t>
      </w:r>
      <w:r>
        <w:rPr>
          <w:color w:val="833C0B"/>
          <w:sz w:val="32"/>
          <w:szCs w:val="32"/>
        </w:rPr>
        <w:t>// End of program</w:t>
      </w:r>
    </w:p>
    <w:p w14:paraId="0B7C3750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}</w:t>
      </w:r>
    </w:p>
    <w:p w14:paraId="459D09E2">
      <w:pP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Output:</w:t>
      </w:r>
    </w:p>
    <w:p w14:paraId="65E4EC4C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5</w:t>
      </w:r>
    </w:p>
    <w:p w14:paraId="39618074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4</w:t>
      </w:r>
    </w:p>
    <w:p w14:paraId="38D7EF63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3</w:t>
      </w:r>
    </w:p>
    <w:p w14:paraId="6F19D712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2</w:t>
      </w:r>
    </w:p>
    <w:p w14:paraId="62BEE2ED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1</w:t>
      </w:r>
    </w:p>
    <w:p w14:paraId="7F383720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outside loop now</w:t>
      </w:r>
    </w:p>
    <w:p w14:paraId="7ABA7198">
      <w:pPr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3.2 Prime Number Check</w:t>
      </w:r>
    </w:p>
    <w:p w14:paraId="5E8E2BB6">
      <w:pPr>
        <w:rPr>
          <w:b/>
          <w:bCs/>
          <w:color w:val="4472C4"/>
          <w:sz w:val="32"/>
          <w:szCs w:val="32"/>
        </w:rPr>
      </w:pPr>
      <w:r>
        <w:rPr>
          <w:b/>
          <w:bCs/>
          <w:color w:val="4472C4"/>
          <w:sz w:val="32"/>
          <w:szCs w:val="32"/>
        </w:rPr>
        <w:t xml:space="preserve">#include &lt;iostream&gt;        </w:t>
      </w:r>
    </w:p>
    <w:p w14:paraId="51A9F90B">
      <w:pPr>
        <w:rPr>
          <w:b/>
          <w:bCs/>
          <w:color w:val="4472C4"/>
          <w:sz w:val="32"/>
          <w:szCs w:val="32"/>
        </w:rPr>
      </w:pPr>
      <w:r>
        <w:rPr>
          <w:b/>
          <w:bCs/>
          <w:color w:val="4472C4"/>
          <w:sz w:val="32"/>
          <w:szCs w:val="32"/>
        </w:rPr>
        <w:t>using namespace std;</w:t>
      </w:r>
    </w:p>
    <w:p w14:paraId="4DE07F64">
      <w:pPr>
        <w:rPr>
          <w:b/>
          <w:bCs/>
          <w:color w:val="4472C4"/>
          <w:sz w:val="32"/>
          <w:szCs w:val="32"/>
        </w:rPr>
      </w:pPr>
    </w:p>
    <w:p w14:paraId="07F1A266">
      <w:pPr>
        <w:rPr>
          <w:b/>
          <w:bCs/>
          <w:color w:val="4472C4"/>
          <w:sz w:val="32"/>
          <w:szCs w:val="32"/>
        </w:rPr>
      </w:pPr>
      <w:r>
        <w:rPr>
          <w:b/>
          <w:bCs/>
          <w:color w:val="4472C4"/>
          <w:sz w:val="32"/>
          <w:szCs w:val="32"/>
        </w:rPr>
        <w:t>int main() {</w:t>
      </w:r>
    </w:p>
    <w:p w14:paraId="261FC297">
      <w:pPr>
        <w:rPr>
          <w:color w:val="4472C4"/>
          <w:sz w:val="32"/>
          <w:szCs w:val="32"/>
        </w:rPr>
      </w:pPr>
      <w:r>
        <w:rPr>
          <w:b/>
          <w:bCs/>
          <w:color w:val="4472C4"/>
          <w:sz w:val="32"/>
          <w:szCs w:val="32"/>
        </w:rPr>
        <w:t xml:space="preserve">    </w:t>
      </w:r>
      <w:r>
        <w:rPr>
          <w:color w:val="4472C4"/>
          <w:sz w:val="32"/>
          <w:szCs w:val="32"/>
        </w:rPr>
        <w:t xml:space="preserve">int num;                          </w:t>
      </w:r>
      <w:r>
        <w:rPr>
          <w:color w:val="833C0B"/>
          <w:sz w:val="32"/>
          <w:szCs w:val="32"/>
        </w:rPr>
        <w:t>// Variable to store user input</w:t>
      </w:r>
    </w:p>
    <w:p w14:paraId="4B4FD1EC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cout &lt;&lt; "Enter a number please\n";     </w:t>
      </w:r>
      <w:r>
        <w:rPr>
          <w:color w:val="833C0B"/>
          <w:sz w:val="32"/>
          <w:szCs w:val="32"/>
        </w:rPr>
        <w:t>// Prompt user</w:t>
      </w:r>
    </w:p>
    <w:p w14:paraId="74AA4CC1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cin &gt;&gt; num;                             </w:t>
      </w:r>
      <w:r>
        <w:rPr>
          <w:color w:val="833C0B"/>
          <w:sz w:val="32"/>
          <w:szCs w:val="32"/>
        </w:rPr>
        <w:t>// Read input</w:t>
      </w:r>
    </w:p>
    <w:p w14:paraId="51958D94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int flag = 0;                           </w:t>
      </w:r>
      <w:r>
        <w:rPr>
          <w:color w:val="833C0B"/>
          <w:sz w:val="32"/>
          <w:szCs w:val="32"/>
        </w:rPr>
        <w:t>// Flag to track if number is not prime</w:t>
      </w:r>
    </w:p>
    <w:p w14:paraId="11FF97F1">
      <w:pPr>
        <w:rPr>
          <w:color w:val="4472C4"/>
          <w:sz w:val="32"/>
          <w:szCs w:val="32"/>
        </w:rPr>
      </w:pPr>
    </w:p>
    <w:p w14:paraId="43589F2B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for (int i = 2; i &lt; num; i++) {         </w:t>
      </w:r>
      <w:r>
        <w:rPr>
          <w:color w:val="833C0B"/>
          <w:sz w:val="32"/>
          <w:szCs w:val="32"/>
        </w:rPr>
        <w:t>// Loop from 2 to num-1</w:t>
      </w:r>
    </w:p>
    <w:p w14:paraId="1E836BCE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    if (num % i == 0) {                 </w:t>
      </w:r>
      <w:r>
        <w:rPr>
          <w:color w:val="833C0B"/>
          <w:sz w:val="32"/>
          <w:szCs w:val="32"/>
        </w:rPr>
        <w:t>// Check if num is divisible by i</w:t>
      </w:r>
    </w:p>
    <w:p w14:paraId="55D49D78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        flag = 1;                       </w:t>
      </w:r>
      <w:r>
        <w:rPr>
          <w:color w:val="833C0B"/>
          <w:sz w:val="32"/>
          <w:szCs w:val="32"/>
        </w:rPr>
        <w:t>// Set flag if divisible</w:t>
      </w:r>
    </w:p>
    <w:p w14:paraId="5EED58AB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        break;                          </w:t>
      </w:r>
      <w:r>
        <w:rPr>
          <w:color w:val="833C0B"/>
          <w:sz w:val="32"/>
          <w:szCs w:val="32"/>
        </w:rPr>
        <w:t>// Exit loop early</w:t>
      </w:r>
    </w:p>
    <w:p w14:paraId="6EEE4F09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    }</w:t>
      </w:r>
    </w:p>
    <w:p w14:paraId="1E389FF5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}</w:t>
      </w:r>
    </w:p>
    <w:p w14:paraId="14BC615C">
      <w:pPr>
        <w:rPr>
          <w:color w:val="4472C4"/>
          <w:sz w:val="32"/>
          <w:szCs w:val="32"/>
        </w:rPr>
      </w:pPr>
    </w:p>
    <w:p w14:paraId="0F0AD17B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if (flag == 1) {</w:t>
      </w:r>
    </w:p>
    <w:p w14:paraId="5D112AB8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cout &lt;&lt; num &lt;&lt; " is not a prime number\n";            </w:t>
      </w:r>
      <w:r>
        <w:rPr>
          <w:color w:val="833C0B"/>
          <w:sz w:val="32"/>
          <w:szCs w:val="32"/>
        </w:rPr>
        <w:t>// Not prime</w:t>
      </w:r>
    </w:p>
    <w:p w14:paraId="65BE9E4B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} else {</w:t>
      </w:r>
    </w:p>
    <w:p w14:paraId="3C14547C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cout &lt;&lt; num &lt;&lt; " is a prime number\n";      </w:t>
      </w:r>
      <w:r>
        <w:rPr>
          <w:color w:val="833C0B"/>
          <w:sz w:val="32"/>
          <w:szCs w:val="32"/>
        </w:rPr>
        <w:t>// Prime</w:t>
      </w:r>
    </w:p>
    <w:p w14:paraId="57F92EDA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}</w:t>
      </w:r>
    </w:p>
    <w:p w14:paraId="352ED0AE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return 0;</w:t>
      </w:r>
    </w:p>
    <w:p w14:paraId="32CA8BFF">
      <w:pPr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}</w:t>
      </w:r>
    </w:p>
    <w:p w14:paraId="6C3AF0AE">
      <w:pPr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3.3 Nested Loop Pattern Printing</w:t>
      </w:r>
    </w:p>
    <w:p w14:paraId="59D6C70D">
      <w:pPr>
        <w:rPr>
          <w:color w:val="2F5496"/>
          <w:sz w:val="32"/>
          <w:szCs w:val="32"/>
        </w:rPr>
      </w:pPr>
      <w:r>
        <w:rPr>
          <w:color w:val="2F5496"/>
          <w:sz w:val="32"/>
          <w:szCs w:val="32"/>
        </w:rPr>
        <w:t>#include &lt;iostream&gt;</w:t>
      </w:r>
    </w:p>
    <w:p w14:paraId="05C4E072">
      <w:pPr>
        <w:rPr>
          <w:color w:val="2F5496"/>
          <w:sz w:val="32"/>
          <w:szCs w:val="32"/>
        </w:rPr>
      </w:pPr>
      <w:r>
        <w:rPr>
          <w:color w:val="2F5496"/>
          <w:sz w:val="32"/>
          <w:szCs w:val="32"/>
        </w:rPr>
        <w:t>using namespace std;</w:t>
      </w:r>
    </w:p>
    <w:p w14:paraId="27D6C794">
      <w:pPr>
        <w:rPr>
          <w:color w:val="2F5496"/>
          <w:sz w:val="32"/>
          <w:szCs w:val="32"/>
        </w:rPr>
      </w:pPr>
    </w:p>
    <w:p w14:paraId="3DC2CDD0">
      <w:pPr>
        <w:rPr>
          <w:color w:val="2F5496"/>
          <w:sz w:val="32"/>
          <w:szCs w:val="32"/>
        </w:rPr>
      </w:pPr>
      <w:r>
        <w:rPr>
          <w:color w:val="2F5496"/>
          <w:sz w:val="32"/>
          <w:szCs w:val="32"/>
        </w:rPr>
        <w:t>int main() {</w:t>
      </w:r>
    </w:p>
    <w:p w14:paraId="418988DE">
      <w:pPr>
        <w:rPr>
          <w:color w:val="2F5496"/>
          <w:sz w:val="32"/>
          <w:szCs w:val="32"/>
        </w:rPr>
      </w:pPr>
      <w:r>
        <w:rPr>
          <w:color w:val="2F5496"/>
          <w:sz w:val="32"/>
          <w:szCs w:val="32"/>
        </w:rPr>
        <w:t xml:space="preserve">    for (int num = 7; num &gt; 0; num--) {         </w:t>
      </w:r>
      <w:r>
        <w:rPr>
          <w:color w:val="833C0B"/>
          <w:sz w:val="32"/>
          <w:szCs w:val="32"/>
        </w:rPr>
        <w:t>// Outer loop from 7 to 1</w:t>
      </w:r>
    </w:p>
    <w:p w14:paraId="6BD9BAA0">
      <w:pPr>
        <w:rPr>
          <w:color w:val="833C0B"/>
          <w:sz w:val="32"/>
          <w:szCs w:val="32"/>
        </w:rPr>
      </w:pPr>
      <w:r>
        <w:rPr>
          <w:color w:val="2F5496"/>
          <w:sz w:val="32"/>
          <w:szCs w:val="32"/>
        </w:rPr>
        <w:t xml:space="preserve">        for (int j = 1; j &lt;= num; j++) {       </w:t>
      </w:r>
      <w:r>
        <w:rPr>
          <w:color w:val="833C0B"/>
          <w:sz w:val="32"/>
          <w:szCs w:val="32"/>
        </w:rPr>
        <w:t>// Inner loop from 1 to num</w:t>
      </w:r>
    </w:p>
    <w:p w14:paraId="746FB9D4">
      <w:pPr>
        <w:rPr>
          <w:color w:val="833C0B"/>
          <w:sz w:val="32"/>
          <w:szCs w:val="32"/>
        </w:rPr>
      </w:pPr>
      <w:r>
        <w:rPr>
          <w:color w:val="2F5496"/>
          <w:sz w:val="32"/>
          <w:szCs w:val="32"/>
        </w:rPr>
        <w:t xml:space="preserve">            cout &lt;&lt; j &lt;&lt; " ";                  </w:t>
      </w:r>
      <w:r>
        <w:rPr>
          <w:color w:val="833C0B"/>
          <w:sz w:val="32"/>
          <w:szCs w:val="32"/>
        </w:rPr>
        <w:t>// Print numbers in row</w:t>
      </w:r>
    </w:p>
    <w:p w14:paraId="12C3DAA4">
      <w:pPr>
        <w:rPr>
          <w:color w:val="2F5496"/>
          <w:sz w:val="32"/>
          <w:szCs w:val="32"/>
        </w:rPr>
      </w:pPr>
      <w:r>
        <w:rPr>
          <w:color w:val="2F5496"/>
          <w:sz w:val="32"/>
          <w:szCs w:val="32"/>
        </w:rPr>
        <w:t xml:space="preserve">        }</w:t>
      </w:r>
    </w:p>
    <w:p w14:paraId="3FA7C65F">
      <w:pPr>
        <w:rPr>
          <w:color w:val="2F5496"/>
          <w:sz w:val="32"/>
          <w:szCs w:val="32"/>
        </w:rPr>
      </w:pPr>
      <w:r>
        <w:rPr>
          <w:color w:val="2F5496"/>
          <w:sz w:val="32"/>
          <w:szCs w:val="32"/>
        </w:rPr>
        <w:t xml:space="preserve">        cout &lt;&lt; "\n";                           </w:t>
      </w:r>
      <w:r>
        <w:rPr>
          <w:color w:val="833C0B"/>
          <w:sz w:val="32"/>
          <w:szCs w:val="32"/>
        </w:rPr>
        <w:t>// New line after each row</w:t>
      </w:r>
    </w:p>
    <w:p w14:paraId="50A22128">
      <w:pPr>
        <w:rPr>
          <w:color w:val="2F5496"/>
          <w:sz w:val="32"/>
          <w:szCs w:val="32"/>
        </w:rPr>
      </w:pPr>
      <w:r>
        <w:rPr>
          <w:color w:val="2F5496"/>
          <w:sz w:val="32"/>
          <w:szCs w:val="32"/>
        </w:rPr>
        <w:t xml:space="preserve">    }</w:t>
      </w:r>
    </w:p>
    <w:p w14:paraId="0C10DECE">
      <w:pPr>
        <w:rPr>
          <w:color w:val="2F5496"/>
          <w:sz w:val="32"/>
          <w:szCs w:val="32"/>
        </w:rPr>
      </w:pPr>
      <w:r>
        <w:rPr>
          <w:color w:val="2F5496"/>
          <w:sz w:val="32"/>
          <w:szCs w:val="32"/>
        </w:rPr>
        <w:t xml:space="preserve">    return 0;</w:t>
      </w:r>
    </w:p>
    <w:p w14:paraId="47AD33AE">
      <w:pPr>
        <w:rPr>
          <w:color w:val="2F5496"/>
          <w:sz w:val="32"/>
          <w:szCs w:val="32"/>
        </w:rPr>
      </w:pPr>
      <w:r>
        <w:rPr>
          <w:color w:val="2F5496"/>
          <w:sz w:val="32"/>
          <w:szCs w:val="32"/>
        </w:rPr>
        <w:t>}</w:t>
      </w:r>
    </w:p>
    <w:p w14:paraId="3459CE1B">
      <w:pP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Output:</w:t>
      </w:r>
    </w:p>
    <w:p w14:paraId="2DA719D4">
      <w:pPr>
        <w:rPr>
          <w:color w:val="4472C4"/>
          <w:sz w:val="32"/>
          <w:szCs w:val="32"/>
        </w:rPr>
      </w:pPr>
      <w:r>
        <w:t xml:space="preserve"> </w:t>
      </w:r>
      <w:r>
        <w:rPr>
          <w:color w:val="4472C4"/>
          <w:sz w:val="32"/>
          <w:szCs w:val="32"/>
        </w:rPr>
        <w:t xml:space="preserve">1 2 3 4 5 6 7 </w:t>
      </w:r>
    </w:p>
    <w:p w14:paraId="1497957B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1 2 3 4 5 6 </w:t>
      </w:r>
    </w:p>
    <w:p w14:paraId="012860DD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1 2 3 4 5 </w:t>
      </w:r>
    </w:p>
    <w:p w14:paraId="59D71E4C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1 2 3 4 </w:t>
      </w:r>
    </w:p>
    <w:p w14:paraId="1005A7CF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1 2 3 </w:t>
      </w:r>
    </w:p>
    <w:p w14:paraId="762BDBA5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1 2 </w:t>
      </w:r>
    </w:p>
    <w:p w14:paraId="0D1E6A55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1</w:t>
      </w:r>
    </w:p>
    <w:p w14:paraId="191AEC16">
      <w:pPr>
        <w:rPr>
          <w:color w:val="4472C4"/>
          <w:sz w:val="32"/>
          <w:szCs w:val="32"/>
        </w:rPr>
      </w:pPr>
    </w:p>
    <w:p w14:paraId="0E64ABB3">
      <w:pPr>
        <w:rPr>
          <w:color w:val="4472C4"/>
          <w:sz w:val="32"/>
          <w:szCs w:val="32"/>
        </w:rPr>
      </w:pPr>
    </w:p>
    <w:p w14:paraId="013508DF">
      <w:pPr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4. Lab Tasks</w:t>
      </w:r>
    </w:p>
    <w:p w14:paraId="192B83B0">
      <w:pPr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4.1 While Loop: Display Numbers from 1 to 10</w:t>
      </w:r>
    </w:p>
    <w:p w14:paraId="3048CBBF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#include &lt;iostream&gt;</w:t>
      </w:r>
    </w:p>
    <w:p w14:paraId="385898B7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using namespace std;</w:t>
      </w:r>
    </w:p>
    <w:p w14:paraId="4CB00AD1">
      <w:pPr>
        <w:rPr>
          <w:color w:val="4472C4"/>
          <w:sz w:val="32"/>
          <w:szCs w:val="32"/>
        </w:rPr>
      </w:pPr>
    </w:p>
    <w:p w14:paraId="2BC1935D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int main() {</w:t>
      </w:r>
    </w:p>
    <w:p w14:paraId="4AA815BF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int i = 1;                      </w:t>
      </w:r>
      <w:r>
        <w:rPr>
          <w:color w:val="C45911"/>
          <w:sz w:val="32"/>
          <w:szCs w:val="32"/>
        </w:rPr>
        <w:t>// Initialize counter</w:t>
      </w:r>
    </w:p>
    <w:p w14:paraId="6223D2F3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while (i &lt;= 10) {               </w:t>
      </w:r>
      <w:r>
        <w:rPr>
          <w:color w:val="C45911"/>
          <w:sz w:val="32"/>
          <w:szCs w:val="32"/>
        </w:rPr>
        <w:t>// Loop while i &lt;= 10</w:t>
      </w:r>
    </w:p>
    <w:p w14:paraId="4E91AC71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    cout &lt;&lt; i &lt;&lt; endl;          </w:t>
      </w:r>
      <w:r>
        <w:rPr>
          <w:color w:val="C45911"/>
          <w:sz w:val="32"/>
          <w:szCs w:val="32"/>
        </w:rPr>
        <w:t>// Print current number</w:t>
      </w:r>
    </w:p>
    <w:p w14:paraId="26BE7E6E">
      <w:pPr>
        <w:rPr>
          <w:color w:val="C45911"/>
          <w:sz w:val="32"/>
          <w:szCs w:val="32"/>
        </w:rPr>
      </w:pPr>
      <w:r>
        <w:rPr>
          <w:color w:val="4472C4"/>
          <w:sz w:val="32"/>
          <w:szCs w:val="32"/>
        </w:rPr>
        <w:t xml:space="preserve">        i++;                        </w:t>
      </w:r>
      <w:r>
        <w:rPr>
          <w:color w:val="C45911"/>
          <w:sz w:val="32"/>
          <w:szCs w:val="32"/>
        </w:rPr>
        <w:t>// Increment counter</w:t>
      </w:r>
    </w:p>
    <w:p w14:paraId="7CA1B5A7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}</w:t>
      </w:r>
    </w:p>
    <w:p w14:paraId="70984AF0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return 0;</w:t>
      </w:r>
    </w:p>
    <w:p w14:paraId="5C513601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}</w:t>
      </w:r>
    </w:p>
    <w:p w14:paraId="4F12F586">
      <w:pPr>
        <w:rPr>
          <w:color w:val="4472C4"/>
          <w:sz w:val="36"/>
          <w:szCs w:val="36"/>
        </w:rPr>
      </w:pPr>
    </w:p>
    <w:p w14:paraId="25F8F126">
      <w:pPr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4.2 Multiplication Table using Nested For Loops</w:t>
      </w:r>
    </w:p>
    <w:p w14:paraId="0AD14CC9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#include &lt;iostream&gt;</w:t>
      </w:r>
    </w:p>
    <w:p w14:paraId="44CF45FF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using namespace std;</w:t>
      </w:r>
    </w:p>
    <w:p w14:paraId="3D0C5C97">
      <w:pPr>
        <w:rPr>
          <w:color w:val="4472C4"/>
          <w:sz w:val="32"/>
          <w:szCs w:val="32"/>
        </w:rPr>
      </w:pPr>
    </w:p>
    <w:p w14:paraId="22BA81F1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int main() {</w:t>
      </w:r>
    </w:p>
    <w:p w14:paraId="6D6AAB91">
      <w:pPr>
        <w:rPr>
          <w:color w:val="833C0B"/>
          <w:sz w:val="32"/>
          <w:szCs w:val="32"/>
        </w:rPr>
      </w:pPr>
      <w:r>
        <w:rPr>
          <w:color w:val="4472C4"/>
          <w:sz w:val="32"/>
          <w:szCs w:val="32"/>
        </w:rPr>
        <w:t xml:space="preserve">    for (int i = 1; i &lt;= 10; i++) {         </w:t>
      </w:r>
      <w:r>
        <w:rPr>
          <w:color w:val="833C0B"/>
          <w:sz w:val="32"/>
          <w:szCs w:val="32"/>
        </w:rPr>
        <w:t>// Outer loop for rows</w:t>
      </w:r>
    </w:p>
    <w:p w14:paraId="3E7A7A8D">
      <w:pPr>
        <w:rPr>
          <w:color w:val="833C0B"/>
          <w:sz w:val="32"/>
          <w:szCs w:val="32"/>
        </w:rPr>
      </w:pPr>
      <w:r>
        <w:rPr>
          <w:color w:val="4472C4"/>
          <w:sz w:val="32"/>
          <w:szCs w:val="32"/>
        </w:rPr>
        <w:t xml:space="preserve">        for (int j = 1; j &lt;= 10; j++) {     </w:t>
      </w:r>
      <w:r>
        <w:rPr>
          <w:color w:val="833C0B"/>
          <w:sz w:val="32"/>
          <w:szCs w:val="32"/>
        </w:rPr>
        <w:t>// Inner loop for columns</w:t>
      </w:r>
    </w:p>
    <w:p w14:paraId="22180B78">
      <w:pPr>
        <w:rPr>
          <w:color w:val="833C0B"/>
          <w:sz w:val="32"/>
          <w:szCs w:val="32"/>
        </w:rPr>
      </w:pPr>
      <w:r>
        <w:rPr>
          <w:color w:val="4472C4"/>
          <w:sz w:val="32"/>
          <w:szCs w:val="32"/>
        </w:rPr>
        <w:t xml:space="preserve">            cout &lt;&lt; i * j &lt;&lt; "\t";          </w:t>
      </w:r>
      <w:r>
        <w:rPr>
          <w:color w:val="833C0B"/>
          <w:sz w:val="32"/>
          <w:szCs w:val="32"/>
        </w:rPr>
        <w:t>// Print product with tab</w:t>
      </w:r>
    </w:p>
    <w:p w14:paraId="0544D210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    }</w:t>
      </w:r>
    </w:p>
    <w:p w14:paraId="07E6366A">
      <w:pPr>
        <w:rPr>
          <w:color w:val="833C0B"/>
          <w:sz w:val="32"/>
          <w:szCs w:val="32"/>
        </w:rPr>
      </w:pPr>
      <w:r>
        <w:rPr>
          <w:color w:val="4472C4"/>
          <w:sz w:val="32"/>
          <w:szCs w:val="32"/>
        </w:rPr>
        <w:t xml:space="preserve">        cout &lt;&lt; endl;                       </w:t>
      </w:r>
      <w:r>
        <w:rPr>
          <w:color w:val="833C0B"/>
          <w:sz w:val="32"/>
          <w:szCs w:val="32"/>
        </w:rPr>
        <w:t>// New line after each row</w:t>
      </w:r>
    </w:p>
    <w:p w14:paraId="02FB2664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}</w:t>
      </w:r>
    </w:p>
    <w:p w14:paraId="2E4CA58A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return 0;</w:t>
      </w:r>
    </w:p>
    <w:p w14:paraId="620684A8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}</w:t>
      </w:r>
    </w:p>
    <w:p w14:paraId="19B5AACB">
      <w:pPr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4.3 Sum of Numbers from 1 to N</w:t>
      </w:r>
    </w:p>
    <w:p w14:paraId="698D6D04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#include &lt;iostream&gt;      </w:t>
      </w:r>
      <w:r>
        <w:rPr>
          <w:color w:val="833C0B"/>
          <w:sz w:val="32"/>
          <w:szCs w:val="32"/>
        </w:rPr>
        <w:t>// include input/output library</w:t>
      </w:r>
    </w:p>
    <w:p w14:paraId="24F8A05D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using namespace std;     </w:t>
      </w:r>
      <w:r>
        <w:rPr>
          <w:color w:val="833C0B"/>
          <w:sz w:val="32"/>
          <w:szCs w:val="32"/>
        </w:rPr>
        <w:t>// use standard namespace</w:t>
      </w:r>
    </w:p>
    <w:p w14:paraId="610AF083">
      <w:pPr>
        <w:rPr>
          <w:color w:val="4472C4"/>
          <w:sz w:val="32"/>
          <w:szCs w:val="32"/>
        </w:rPr>
      </w:pPr>
    </w:p>
    <w:p w14:paraId="3ECA8DB0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int main() {</w:t>
      </w:r>
    </w:p>
    <w:p w14:paraId="54EE10CF">
      <w:pPr>
        <w:rPr>
          <w:color w:val="833C0B"/>
          <w:sz w:val="32"/>
          <w:szCs w:val="32"/>
        </w:rPr>
      </w:pPr>
      <w:r>
        <w:rPr>
          <w:color w:val="4472C4"/>
          <w:sz w:val="32"/>
          <w:szCs w:val="32"/>
        </w:rPr>
        <w:t xml:space="preserve">    int n, sum = 0;      </w:t>
      </w:r>
      <w:r>
        <w:rPr>
          <w:color w:val="833C0B"/>
          <w:sz w:val="32"/>
          <w:szCs w:val="32"/>
        </w:rPr>
        <w:t>// declare n and initialize sum</w:t>
      </w:r>
    </w:p>
    <w:p w14:paraId="6864D68F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cout &lt;&lt; "Enter a positive integer: "; </w:t>
      </w:r>
      <w:r>
        <w:rPr>
          <w:color w:val="833C0B"/>
          <w:sz w:val="32"/>
          <w:szCs w:val="32"/>
        </w:rPr>
        <w:t>// ask user for input</w:t>
      </w:r>
    </w:p>
    <w:p w14:paraId="5FF2C9B5">
      <w:pPr>
        <w:rPr>
          <w:color w:val="833C0B"/>
          <w:sz w:val="32"/>
          <w:szCs w:val="32"/>
        </w:rPr>
      </w:pPr>
      <w:r>
        <w:rPr>
          <w:color w:val="4472C4"/>
          <w:sz w:val="32"/>
          <w:szCs w:val="32"/>
        </w:rPr>
        <w:t xml:space="preserve">    cin &gt;&gt; n;            </w:t>
      </w:r>
      <w:r>
        <w:rPr>
          <w:color w:val="833C0B"/>
          <w:sz w:val="32"/>
          <w:szCs w:val="32"/>
        </w:rPr>
        <w:t>// read input into n</w:t>
      </w:r>
    </w:p>
    <w:p w14:paraId="057FEDD6">
      <w:pPr>
        <w:rPr>
          <w:color w:val="4472C4"/>
          <w:sz w:val="32"/>
          <w:szCs w:val="32"/>
        </w:rPr>
      </w:pPr>
    </w:p>
    <w:p w14:paraId="73970694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for (int i = 1; i &lt;= n; i++) {   </w:t>
      </w:r>
      <w:r>
        <w:rPr>
          <w:color w:val="833C0B"/>
          <w:sz w:val="32"/>
          <w:szCs w:val="32"/>
        </w:rPr>
        <w:t>// loop from 1 to n</w:t>
      </w:r>
    </w:p>
    <w:p w14:paraId="4E28F5F3">
      <w:pPr>
        <w:rPr>
          <w:color w:val="833C0B"/>
          <w:sz w:val="32"/>
          <w:szCs w:val="32"/>
        </w:rPr>
      </w:pPr>
      <w:r>
        <w:rPr>
          <w:color w:val="4472C4"/>
          <w:sz w:val="32"/>
          <w:szCs w:val="32"/>
        </w:rPr>
        <w:t xml:space="preserve">        sum += i;                    </w:t>
      </w:r>
      <w:r>
        <w:rPr>
          <w:color w:val="833C0B"/>
          <w:sz w:val="32"/>
          <w:szCs w:val="32"/>
        </w:rPr>
        <w:t>// add i to sum</w:t>
      </w:r>
    </w:p>
    <w:p w14:paraId="254524EA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}</w:t>
      </w:r>
    </w:p>
    <w:p w14:paraId="45EC0E27">
      <w:pPr>
        <w:rPr>
          <w:color w:val="4472C4"/>
          <w:sz w:val="32"/>
          <w:szCs w:val="32"/>
        </w:rPr>
      </w:pPr>
    </w:p>
    <w:p w14:paraId="43D3CB7F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cout &lt;&lt; "Sum = " &lt;&lt; sum &lt;&lt; endl; </w:t>
      </w:r>
      <w:r>
        <w:rPr>
          <w:color w:val="833C0B"/>
          <w:sz w:val="32"/>
          <w:szCs w:val="32"/>
        </w:rPr>
        <w:t>// display result</w:t>
      </w:r>
    </w:p>
    <w:p w14:paraId="30ECE50C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return 0;       }                </w:t>
      </w:r>
      <w:r>
        <w:rPr>
          <w:color w:val="833C0B"/>
          <w:sz w:val="32"/>
          <w:szCs w:val="32"/>
        </w:rPr>
        <w:t>// end program</w:t>
      </w:r>
    </w:p>
    <w:p w14:paraId="52AA3762">
      <w:pPr>
        <w:rPr>
          <w:color w:val="4472C4"/>
          <w:sz w:val="32"/>
          <w:szCs w:val="32"/>
        </w:rPr>
      </w:pPr>
    </w:p>
    <w:p w14:paraId="2AA02D4E">
      <w:pPr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4.4 Triangle Pattern Printing</w:t>
      </w:r>
    </w:p>
    <w:p w14:paraId="5ADA1356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#include &lt;iostream&gt;</w:t>
      </w:r>
    </w:p>
    <w:p w14:paraId="017C95C9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using namespace std;</w:t>
      </w:r>
    </w:p>
    <w:p w14:paraId="558CFCC0">
      <w:pPr>
        <w:rPr>
          <w:color w:val="4472C4"/>
          <w:sz w:val="32"/>
          <w:szCs w:val="32"/>
        </w:rPr>
      </w:pPr>
    </w:p>
    <w:p w14:paraId="644BAD66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int main() {</w:t>
      </w:r>
    </w:p>
    <w:p w14:paraId="0BC46F7D">
      <w:pPr>
        <w:rPr>
          <w:color w:val="833C0B"/>
          <w:sz w:val="32"/>
          <w:szCs w:val="32"/>
        </w:rPr>
      </w:pPr>
      <w:r>
        <w:rPr>
          <w:color w:val="4472C4"/>
          <w:sz w:val="32"/>
          <w:szCs w:val="32"/>
        </w:rPr>
        <w:t xml:space="preserve">    int n, sum = 0;                         </w:t>
      </w:r>
      <w:r>
        <w:rPr>
          <w:color w:val="833C0B"/>
          <w:sz w:val="32"/>
          <w:szCs w:val="32"/>
        </w:rPr>
        <w:t>// Declare variables</w:t>
      </w:r>
    </w:p>
    <w:p w14:paraId="258B8072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cout &lt;&lt; "Enter a positive integer: ";  </w:t>
      </w:r>
      <w:r>
        <w:rPr>
          <w:color w:val="833C0B"/>
          <w:sz w:val="32"/>
          <w:szCs w:val="32"/>
        </w:rPr>
        <w:t>// Prompt user</w:t>
      </w:r>
    </w:p>
    <w:p w14:paraId="142DFCF6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cin &gt;&gt; n;                               </w:t>
      </w:r>
      <w:r>
        <w:rPr>
          <w:color w:val="833C0B"/>
          <w:sz w:val="32"/>
          <w:szCs w:val="32"/>
        </w:rPr>
        <w:t>// Read input</w:t>
      </w:r>
    </w:p>
    <w:p w14:paraId="19EFE630">
      <w:pPr>
        <w:rPr>
          <w:color w:val="4472C4"/>
          <w:sz w:val="32"/>
          <w:szCs w:val="32"/>
        </w:rPr>
      </w:pPr>
    </w:p>
    <w:p w14:paraId="49B6C2FE">
      <w:pPr>
        <w:rPr>
          <w:color w:val="833C0B"/>
          <w:sz w:val="32"/>
          <w:szCs w:val="32"/>
        </w:rPr>
      </w:pPr>
      <w:r>
        <w:rPr>
          <w:color w:val="4472C4"/>
          <w:sz w:val="32"/>
          <w:szCs w:val="32"/>
        </w:rPr>
        <w:t xml:space="preserve">    for (int i = 1; i &lt;= n; i++) {          </w:t>
      </w:r>
      <w:r>
        <w:rPr>
          <w:color w:val="833C0B"/>
          <w:sz w:val="32"/>
          <w:szCs w:val="32"/>
        </w:rPr>
        <w:t>// Loop from 1 to n</w:t>
      </w:r>
    </w:p>
    <w:p w14:paraId="0347DD53">
      <w:pPr>
        <w:rPr>
          <w:color w:val="833C0B"/>
          <w:sz w:val="32"/>
          <w:szCs w:val="32"/>
        </w:rPr>
      </w:pPr>
      <w:r>
        <w:rPr>
          <w:color w:val="4472C4"/>
          <w:sz w:val="32"/>
          <w:szCs w:val="32"/>
        </w:rPr>
        <w:t xml:space="preserve">        sum += i;                           </w:t>
      </w:r>
      <w:r>
        <w:rPr>
          <w:color w:val="833C0B"/>
          <w:sz w:val="32"/>
          <w:szCs w:val="32"/>
        </w:rPr>
        <w:t>// Add i to sum</w:t>
      </w:r>
    </w:p>
    <w:p w14:paraId="1895BDD2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}</w:t>
      </w:r>
    </w:p>
    <w:p w14:paraId="2E7ED441">
      <w:pPr>
        <w:rPr>
          <w:color w:val="4472C4"/>
          <w:sz w:val="32"/>
          <w:szCs w:val="32"/>
        </w:rPr>
      </w:pPr>
    </w:p>
    <w:p w14:paraId="664E7112">
      <w:pPr>
        <w:rPr>
          <w:color w:val="833C0B"/>
          <w:sz w:val="32"/>
          <w:szCs w:val="32"/>
        </w:rPr>
      </w:pPr>
      <w:r>
        <w:rPr>
          <w:color w:val="4472C4"/>
          <w:sz w:val="32"/>
          <w:szCs w:val="32"/>
        </w:rPr>
        <w:t xml:space="preserve">    cout &lt;&lt; "Sum = " &lt;&lt; sum;              </w:t>
      </w:r>
      <w:r>
        <w:rPr>
          <w:color w:val="833C0B"/>
          <w:sz w:val="32"/>
          <w:szCs w:val="32"/>
        </w:rPr>
        <w:t>// Display result</w:t>
      </w:r>
    </w:p>
    <w:p w14:paraId="6D854AB2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return 0;</w:t>
      </w:r>
    </w:p>
    <w:p w14:paraId="41CC2065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}</w:t>
      </w:r>
    </w:p>
    <w:p w14:paraId="635E9631">
      <w:pPr>
        <w:rPr>
          <w:b/>
          <w:bCs/>
          <w:color w:val="000000"/>
          <w:sz w:val="40"/>
          <w:szCs w:val="40"/>
        </w:rPr>
      </w:pPr>
    </w:p>
    <w:p w14:paraId="21DC171F">
      <w:pPr>
        <w:rPr>
          <w:b/>
          <w:bCs/>
          <w:color w:val="000000"/>
          <w:sz w:val="40"/>
          <w:szCs w:val="40"/>
        </w:rPr>
      </w:pPr>
    </w:p>
    <w:p w14:paraId="4AF8B927">
      <w:pPr>
        <w:rPr>
          <w:b/>
          <w:bCs/>
          <w:color w:val="000000"/>
          <w:sz w:val="40"/>
          <w:szCs w:val="40"/>
        </w:rPr>
      </w:pPr>
    </w:p>
    <w:p w14:paraId="731FD502">
      <w:pPr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 xml:space="preserve">    5. Conclusion</w:t>
      </w:r>
    </w:p>
    <w:p w14:paraId="2997E7F3">
      <w:pPr>
        <w:numPr>
          <w:ilvl w:val="0"/>
          <w:numId w:val="3"/>
        </w:num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The lab provided hands-on experience with </w:t>
      </w:r>
      <w:r>
        <w:rPr>
          <w:b/>
          <w:bCs/>
          <w:color w:val="000000"/>
          <w:sz w:val="32"/>
          <w:szCs w:val="32"/>
        </w:rPr>
        <w:t>for loops</w:t>
      </w:r>
      <w:r>
        <w:rPr>
          <w:color w:val="000000"/>
          <w:sz w:val="32"/>
          <w:szCs w:val="32"/>
        </w:rPr>
        <w:t xml:space="preserve">, </w:t>
      </w:r>
      <w:r>
        <w:rPr>
          <w:b/>
          <w:bCs/>
          <w:color w:val="000000"/>
          <w:sz w:val="32"/>
          <w:szCs w:val="32"/>
        </w:rPr>
        <w:t>while loops</w:t>
      </w:r>
      <w:r>
        <w:rPr>
          <w:color w:val="000000"/>
          <w:sz w:val="32"/>
          <w:szCs w:val="32"/>
        </w:rPr>
        <w:t xml:space="preserve">, and </w:t>
      </w:r>
      <w:r>
        <w:rPr>
          <w:b/>
          <w:bCs/>
          <w:color w:val="000000"/>
          <w:sz w:val="32"/>
          <w:szCs w:val="32"/>
        </w:rPr>
        <w:t>nested loops</w:t>
      </w:r>
      <w:r>
        <w:rPr>
          <w:color w:val="000000"/>
          <w:sz w:val="32"/>
          <w:szCs w:val="32"/>
        </w:rPr>
        <w:t>.</w:t>
      </w:r>
    </w:p>
    <w:p w14:paraId="76567751">
      <w:pPr>
        <w:numPr>
          <w:ilvl w:val="0"/>
          <w:numId w:val="3"/>
        </w:num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Students learned how to control program flow using loop constructs.</w:t>
      </w:r>
    </w:p>
    <w:p w14:paraId="062274AC">
      <w:pPr>
        <w:numPr>
          <w:ilvl w:val="0"/>
          <w:numId w:val="3"/>
        </w:num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Practical applications included counting, checking prime numbers, generating multiplication tables, and printing patterns.</w:t>
      </w:r>
    </w:p>
    <w:p w14:paraId="735C9EAB">
      <w:pPr>
        <w:numPr>
          <w:ilvl w:val="0"/>
          <w:numId w:val="3"/>
        </w:num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These concepts are foundational for solving repetitive tasks efficiently in programming.</w:t>
      </w:r>
    </w:p>
    <w:p w14:paraId="5978B82C">
      <w:pPr>
        <w:rPr>
          <w:color w:val="4472C4"/>
          <w:sz w:val="36"/>
          <w:szCs w:val="36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723172"/>
    <w:multiLevelType w:val="multilevel"/>
    <w:tmpl w:val="1E7231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89E3D75"/>
    <w:multiLevelType w:val="multilevel"/>
    <w:tmpl w:val="389E3D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C18282C"/>
    <w:multiLevelType w:val="multilevel"/>
    <w:tmpl w:val="6C1828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720"/>
  <w:drawingGridHorizontalSpacing w:val="120"/>
  <w:drawingGridVerticalSpacing w:val="163"/>
  <w:displayHorizontalDrawingGridEvery w:val="0"/>
  <w:displayVerticalDrawingGridEvery w:val="1"/>
  <w:footnotePr>
    <w:footnote w:id="0"/>
    <w:footnote w:id="1"/>
  </w:footnotePr>
  <w:endnotePr>
    <w:endnote w:id="0"/>
    <w:endnote w:id="1"/>
  </w:endnotePr>
  <w:compat>
    <w:spaceForUL/>
    <w:growAutofit/>
    <w:compatSetting w:name="compatibilityMode" w:uri="http://schemas.microsoft.com/office/word" w:val="15"/>
  </w:compat>
  <w:rsids>
    <w:rsidRoot w:val="00000000"/>
    <w:rsid w:val="553F2F33"/>
    <w:rsid w:val="7B5B78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Calibri" w:hAnsi="Calibri" w:eastAsia="Calibri" w:cs="Arial"/>
      <w:kern w:val="2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  <w:outlineLvl w:val="0"/>
    </w:pPr>
    <w:rPr>
      <w:rFonts w:ascii="Calibri Light" w:hAnsi="Calibri Light" w:eastAsia="等线 Light" w:cs="Times New Roman"/>
      <w:color w:val="2F5496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  <w:outlineLvl w:val="1"/>
    </w:pPr>
    <w:rPr>
      <w:rFonts w:ascii="Calibri Light" w:hAnsi="Calibri Light" w:eastAsia="等线 Light" w:cs="Times New Roman"/>
      <w:color w:val="2F5496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  <w:outlineLvl w:val="2"/>
    </w:pPr>
    <w:rPr>
      <w:rFonts w:eastAsia="等线 Light" w:cs="Times New Roman"/>
      <w:color w:val="2F5496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2F5496"/>
    </w:rPr>
  </w:style>
  <w:style w:type="paragraph" w:styleId="6">
    <w:name w:val="heading 5"/>
    <w:basedOn w:val="1"/>
    <w:next w:val="1"/>
    <w:uiPriority w:val="0"/>
    <w:pPr>
      <w:keepNext/>
      <w:keepLines/>
      <w:spacing w:before="80" w:after="40"/>
      <w:outlineLvl w:val="4"/>
    </w:pPr>
    <w:rPr>
      <w:rFonts w:eastAsia="等线 Light" w:cs="Times New Roman"/>
      <w:color w:val="2F5496"/>
    </w:rPr>
  </w:style>
  <w:style w:type="paragraph" w:styleId="7">
    <w:name w:val="heading 6"/>
    <w:basedOn w:val="1"/>
    <w:next w:val="1"/>
    <w:uiPriority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8">
    <w:name w:val="heading 7"/>
    <w:basedOn w:val="1"/>
    <w:next w:val="1"/>
    <w:uiPriority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9">
    <w:name w:val="heading 8"/>
    <w:basedOn w:val="1"/>
    <w:next w:val="1"/>
    <w:qFormat/>
    <w:uiPriority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10">
    <w:name w:val="heading 9"/>
    <w:basedOn w:val="1"/>
    <w:next w:val="1"/>
    <w:qFormat/>
    <w:uiPriority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1">
    <w:name w:val="Default Paragraph Font"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rFonts w:eastAsia="等线 Light" w:cs="Times New Roman"/>
      <w:color w:val="595959"/>
      <w:spacing w:val="15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  <w:contextualSpacing/>
    </w:pPr>
    <w:rPr>
      <w:rFonts w:ascii="Calibri Light" w:hAnsi="Calibri Light" w:eastAsia="等线 Light" w:cs="Times New Roman"/>
      <w:spacing w:val="-10"/>
      <w:kern w:val="28"/>
      <w:sz w:val="56"/>
      <w:szCs w:val="56"/>
    </w:rPr>
  </w:style>
  <w:style w:type="paragraph" w:customStyle="1" w:styleId="15">
    <w:name w:val="Quote"/>
    <w:basedOn w:val="1"/>
    <w:next w:val="1"/>
    <w:qFormat/>
    <w:uiPriority w:val="0"/>
    <w:pPr>
      <w:spacing w:before="160"/>
      <w:jc w:val="center"/>
    </w:pPr>
    <w:rPr>
      <w:i/>
      <w:iCs/>
      <w:color w:val="404040"/>
    </w:rPr>
  </w:style>
  <w:style w:type="paragraph" w:customStyle="1" w:styleId="16">
    <w:name w:val="List Paragraph"/>
    <w:basedOn w:val="1"/>
    <w:qFormat/>
    <w:uiPriority w:val="0"/>
    <w:pPr>
      <w:ind w:left="720"/>
      <w:contextualSpacing/>
    </w:pPr>
  </w:style>
  <w:style w:type="character" w:customStyle="1" w:styleId="17">
    <w:name w:val="Intense Emphasis"/>
    <w:basedOn w:val="11"/>
    <w:uiPriority w:val="0"/>
    <w:rPr>
      <w:i/>
      <w:iCs/>
      <w:color w:val="2F5496"/>
    </w:rPr>
  </w:style>
  <w:style w:type="paragraph" w:customStyle="1" w:styleId="18">
    <w:name w:val="Intense Quote"/>
    <w:basedOn w:val="1"/>
    <w:next w:val="1"/>
    <w:uiPriority w:val="0"/>
    <w:pPr>
      <w:pBdr>
        <w:top w:val="single" w:color="2F5496" w:sz="4" w:space="10"/>
        <w:bottom w:val="single" w:color="2F5496" w:sz="4" w:space="10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19">
    <w:name w:val="Intense Reference"/>
    <w:basedOn w:val="11"/>
    <w:qFormat/>
    <w:uiPriority w:val="0"/>
    <w:rPr>
      <w:b/>
      <w:bCs/>
      <w:smallCaps/>
      <w:color w:val="2F5496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Pages>10</Pages>
  <Words>862</Words>
  <Characters>3475</Characters>
  <Lines>198</Lines>
  <Paragraphs>155</Paragraphs>
  <TotalTime>6</TotalTime>
  <ScaleCrop>false</ScaleCrop>
  <LinksUpToDate>false</LinksUpToDate>
  <CharactersWithSpaces>5198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2026-04-21T12:38:00Z</dcterms:created>
  <dc:creator>Laptop Valley</dc:creator>
  <cp:lastModifiedBy>LENOVO</cp:lastModifiedBy>
  <dcterms:modified xsi:type="dcterms:W3CDTF">2026-04-27T18:32:38Z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03B3D5109DBE49C696B891A81745DBDB_13</vt:lpwstr>
  </property>
  <property fmtid="{D5CDD505-2E9C-101B-9397-08002B2CF9AE}" pid="4" name="KSOTemplateDocerSaveRecord">
    <vt:lpwstr>eyJoZGlkIjoiZmEyMTBjNmNmYjMzOGE5NmJmMTRjYzNjNDlkZWViYWYifQ==</vt:lpwstr>
  </property>
</Properties>
</file>