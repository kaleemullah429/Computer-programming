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BA24">
      <w:r>
        <w:t xml:space="preserve">                                                   </w:t>
      </w:r>
    </w:p>
    <w:p w14:paraId="6BF4C9DF">
      <w:r>
        <w:t xml:space="preserve">                                                     </w:t>
      </w:r>
      <w:r>
        <w:drawing>
          <wp:inline distT="0" distB="0" distL="0" distR="0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28F16534"/>
    <w:p w14:paraId="34D8752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Lab Report – EE-170L Computer Programming (Lab 9)</w:t>
      </w:r>
    </w:p>
    <w:p w14:paraId="6F1256DD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4A3C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D9B615C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3CF2D0AD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rFonts w:hint="default"/>
                <w:sz w:val="44"/>
                <w:szCs w:val="44"/>
                <w:lang w:val="en-US"/>
              </w:rPr>
              <w:t>KALEEM ULLAH</w:t>
            </w:r>
          </w:p>
        </w:tc>
      </w:tr>
      <w:tr w14:paraId="2A095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7DF0F3A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4675" w:type="dxa"/>
          </w:tcPr>
          <w:p w14:paraId="1357CABD">
            <w:pPr>
              <w:tabs>
                <w:tab w:val="left" w:pos="1170"/>
              </w:tabs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0</w:t>
            </w:r>
            <w:r>
              <w:rPr>
                <w:rFonts w:hint="default"/>
                <w:sz w:val="44"/>
                <w:szCs w:val="44"/>
                <w:lang w:val="en-US"/>
              </w:rPr>
              <w:t>661</w:t>
            </w:r>
          </w:p>
        </w:tc>
      </w:tr>
      <w:tr w14:paraId="2CD4B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45A6A7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5BB43EA9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1A30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8D2A09C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43687A81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9</w:t>
            </w:r>
          </w:p>
        </w:tc>
      </w:tr>
      <w:tr w14:paraId="13B0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3CBB3C8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48BCF285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5/5/2026</w:t>
            </w:r>
          </w:p>
        </w:tc>
      </w:tr>
    </w:tbl>
    <w:p w14:paraId="7F4D3C11"/>
    <w:p w14:paraId="255252E1">
      <w:r>
        <w:br w:type="page"/>
      </w:r>
    </w:p>
    <w:p w14:paraId="69E97D9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Objectives</w:t>
      </w:r>
    </w:p>
    <w:p w14:paraId="3D844D32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Understand the concept of functions in C++.</w:t>
      </w:r>
    </w:p>
    <w:p w14:paraId="17923F3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Learn how to declare, define, and call functions.</w:t>
      </w:r>
    </w:p>
    <w:p w14:paraId="609123A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Practice writing functions with and without parameters.</w:t>
      </w:r>
    </w:p>
    <w:p w14:paraId="3B12DB93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Apply functions to solve problems using arrays.</w:t>
      </w:r>
    </w:p>
    <w:p w14:paraId="296C1726">
      <w:pPr>
        <w:ind w:left="720"/>
        <w:rPr>
          <w:sz w:val="28"/>
          <w:szCs w:val="28"/>
        </w:rPr>
      </w:pPr>
    </w:p>
    <w:p w14:paraId="5D7E5890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📖</w:t>
      </w:r>
      <w:r>
        <w:rPr>
          <w:b/>
          <w:bCs/>
          <w:sz w:val="36"/>
          <w:szCs w:val="36"/>
        </w:rPr>
        <w:t xml:space="preserve"> Theory</w:t>
      </w:r>
    </w:p>
    <w:p w14:paraId="53187510">
      <w:pPr>
        <w:rPr>
          <w:sz w:val="28"/>
          <w:szCs w:val="28"/>
        </w:rPr>
      </w:pPr>
      <w:r>
        <w:rPr>
          <w:sz w:val="28"/>
          <w:szCs w:val="28"/>
        </w:rPr>
        <w:t>Functions in C++ allow us to break programs into smaller reusable parts. Each function has:</w:t>
      </w:r>
    </w:p>
    <w:p w14:paraId="6C4FBE1A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name</w:t>
      </w:r>
      <w:r>
        <w:rPr>
          <w:sz w:val="28"/>
          <w:szCs w:val="28"/>
        </w:rPr>
        <w:t xml:space="preserve"> (identifier).</w:t>
      </w:r>
    </w:p>
    <w:p w14:paraId="4A3CDCBD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Parameters</w:t>
      </w:r>
      <w:r>
        <w:rPr>
          <w:sz w:val="28"/>
          <w:szCs w:val="28"/>
        </w:rPr>
        <w:t xml:space="preserve"> (optional inputs).</w:t>
      </w:r>
    </w:p>
    <w:p w14:paraId="1BED0AB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return type</w:t>
      </w:r>
      <w:r>
        <w:rPr>
          <w:sz w:val="28"/>
          <w:szCs w:val="28"/>
        </w:rPr>
        <w:t xml:space="preserve"> (the kind of value it gives back).</w:t>
      </w:r>
    </w:p>
    <w:p w14:paraId="6FC0CFF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prototype</w:t>
      </w:r>
      <w:r>
        <w:rPr>
          <w:sz w:val="28"/>
          <w:szCs w:val="28"/>
        </w:rPr>
        <w:t xml:space="preserve"> tells the compiler what the function looks like before it is used. </w:t>
      </w:r>
      <w:r>
        <w:rPr>
          <w:b/>
          <w:bCs/>
          <w:sz w:val="32"/>
          <w:szCs w:val="32"/>
        </w:rPr>
        <w:t>Syntax:</w:t>
      </w:r>
    </w:p>
    <w:p w14:paraId="16B0ECEB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returnType functionName(parameters);</w:t>
      </w:r>
    </w:p>
    <w:p w14:paraId="021F19BD">
      <w:pP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Examples:</w:t>
      </w:r>
    </w:p>
    <w:p w14:paraId="7E2B20E7">
      <w:pPr>
        <w:numPr>
          <w:ilvl w:val="0"/>
          <w:numId w:val="3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 main(); → returns an integer, no parameters.</w:t>
      </w:r>
    </w:p>
    <w:p w14:paraId="579A356E">
      <w:pPr>
        <w:numPr>
          <w:ilvl w:val="0"/>
          <w:numId w:val="3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float divide(int a, int b); → returns a float, takes two integers.</w:t>
      </w:r>
    </w:p>
    <w:p w14:paraId="41B821DA">
      <w:pPr>
        <w:numPr>
          <w:ilvl w:val="0"/>
          <w:numId w:val="3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void square(float x); → returns nothing, takes one float.</w:t>
      </w:r>
    </w:p>
    <w:p w14:paraId="57D3626F">
      <w:pP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Tasks</w:t>
      </w:r>
    </w:p>
    <w:p w14:paraId="614AB497">
      <w:pP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Task 1: Function Introduction and Declaration</w:t>
      </w:r>
    </w:p>
    <w:p w14:paraId="792D5BBB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32"/>
          <w:szCs w:val="32"/>
        </w:rPr>
        <w:t>#</w:t>
      </w:r>
      <w:r>
        <w:rPr>
          <w:color w:val="2E75B6" w:themeColor="accent5" w:themeShade="BF"/>
          <w:sz w:val="28"/>
          <w:szCs w:val="28"/>
        </w:rPr>
        <w:t xml:space="preserve">include &lt;iostream&gt;          </w:t>
      </w:r>
      <w:r>
        <w:rPr>
          <w:color w:val="385724" w:themeColor="accent6" w:themeShade="80"/>
          <w:sz w:val="28"/>
          <w:szCs w:val="28"/>
        </w:rPr>
        <w:t>// include input/output library</w:t>
      </w:r>
    </w:p>
    <w:p w14:paraId="5C24FC7C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using namespace std;         </w:t>
      </w:r>
      <w:r>
        <w:rPr>
          <w:color w:val="385724" w:themeColor="accent6" w:themeShade="80"/>
          <w:sz w:val="28"/>
          <w:szCs w:val="28"/>
        </w:rPr>
        <w:t>// use standard namespace</w:t>
      </w:r>
    </w:p>
    <w:p w14:paraId="11F6FC16">
      <w:pPr>
        <w:rPr>
          <w:color w:val="2E75B6" w:themeColor="accent5" w:themeShade="BF"/>
          <w:sz w:val="28"/>
          <w:szCs w:val="28"/>
        </w:rPr>
      </w:pPr>
    </w:p>
    <w:p w14:paraId="4B31A611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void greet() {               </w:t>
      </w:r>
      <w:r>
        <w:rPr>
          <w:color w:val="385724" w:themeColor="accent6" w:themeShade="80"/>
          <w:sz w:val="28"/>
          <w:szCs w:val="28"/>
        </w:rPr>
        <w:t>// function declaration with no parameters</w:t>
      </w:r>
    </w:p>
    <w:p w14:paraId="4ABCBE5B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"Welcome to Lab 09!"; </w:t>
      </w:r>
      <w:r>
        <w:rPr>
          <w:color w:val="385724" w:themeColor="accent6" w:themeShade="80"/>
          <w:sz w:val="28"/>
          <w:szCs w:val="28"/>
        </w:rPr>
        <w:t>// print greeting message</w:t>
      </w:r>
    </w:p>
    <w:p w14:paraId="45DF7D47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29D5ECED">
      <w:pPr>
        <w:rPr>
          <w:color w:val="2E75B6" w:themeColor="accent5" w:themeShade="BF"/>
          <w:sz w:val="28"/>
          <w:szCs w:val="28"/>
        </w:rPr>
      </w:pPr>
    </w:p>
    <w:p w14:paraId="0EEF1BAA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int main() {                 </w:t>
      </w:r>
      <w:r>
        <w:rPr>
          <w:color w:val="385724" w:themeColor="accent6" w:themeShade="80"/>
          <w:sz w:val="28"/>
          <w:szCs w:val="28"/>
        </w:rPr>
        <w:t>// main function starts</w:t>
      </w:r>
    </w:p>
    <w:p w14:paraId="0604FAE4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greet();                 </w:t>
      </w:r>
      <w:r>
        <w:rPr>
          <w:color w:val="385724" w:themeColor="accent6" w:themeShade="80"/>
          <w:sz w:val="28"/>
          <w:szCs w:val="28"/>
        </w:rPr>
        <w:t>// call the greet function</w:t>
      </w:r>
    </w:p>
    <w:p w14:paraId="08199DCD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return 0;                </w:t>
      </w:r>
      <w:r>
        <w:rPr>
          <w:color w:val="385724" w:themeColor="accent6" w:themeShade="80"/>
          <w:sz w:val="28"/>
          <w:szCs w:val="28"/>
        </w:rPr>
        <w:t>// end program</w:t>
      </w:r>
    </w:p>
    <w:p w14:paraId="09FEDE40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0A483069">
      <w:pP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Task 2: Basic Function Declaration and Call</w:t>
      </w:r>
    </w:p>
    <w:p w14:paraId="662C57B9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#include &lt;iostream&gt;          </w:t>
      </w:r>
      <w:r>
        <w:rPr>
          <w:color w:val="385724" w:themeColor="accent6" w:themeShade="80"/>
          <w:sz w:val="28"/>
          <w:szCs w:val="28"/>
        </w:rPr>
        <w:t>// include input/output library</w:t>
      </w:r>
    </w:p>
    <w:p w14:paraId="4E2E5229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using namespace std;         </w:t>
      </w:r>
      <w:r>
        <w:rPr>
          <w:color w:val="385724" w:themeColor="accent6" w:themeShade="80"/>
          <w:sz w:val="28"/>
          <w:szCs w:val="28"/>
        </w:rPr>
        <w:t>// use standard namespace</w:t>
      </w:r>
    </w:p>
    <w:p w14:paraId="6212D5B2">
      <w:pPr>
        <w:rPr>
          <w:color w:val="2E75B6" w:themeColor="accent5" w:themeShade="BF"/>
          <w:sz w:val="28"/>
          <w:szCs w:val="28"/>
        </w:rPr>
      </w:pPr>
    </w:p>
    <w:p w14:paraId="079CEF99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void sayHello() {            </w:t>
      </w:r>
      <w:r>
        <w:rPr>
          <w:color w:val="385724" w:themeColor="accent6" w:themeShade="80"/>
          <w:sz w:val="28"/>
          <w:szCs w:val="28"/>
        </w:rPr>
        <w:t>// function declaration with no parameters</w:t>
      </w:r>
    </w:p>
    <w:p w14:paraId="2AA08392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"Hello, World!"; </w:t>
      </w:r>
      <w:r>
        <w:rPr>
          <w:color w:val="385724" w:themeColor="accent6" w:themeShade="80"/>
          <w:sz w:val="28"/>
          <w:szCs w:val="28"/>
        </w:rPr>
        <w:t>// print hello message</w:t>
      </w:r>
    </w:p>
    <w:p w14:paraId="6AE43A59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509F5F05">
      <w:pPr>
        <w:rPr>
          <w:color w:val="2E75B6" w:themeColor="accent5" w:themeShade="BF"/>
          <w:sz w:val="28"/>
          <w:szCs w:val="28"/>
        </w:rPr>
      </w:pPr>
    </w:p>
    <w:p w14:paraId="0D0D11DF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int main() {                 </w:t>
      </w:r>
      <w:r>
        <w:rPr>
          <w:color w:val="385724" w:themeColor="accent6" w:themeShade="80"/>
          <w:sz w:val="28"/>
          <w:szCs w:val="28"/>
        </w:rPr>
        <w:t>// main function starts</w:t>
      </w:r>
    </w:p>
    <w:p w14:paraId="49733D53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sayHello();              </w:t>
      </w:r>
      <w:r>
        <w:rPr>
          <w:color w:val="385724" w:themeColor="accent6" w:themeShade="80"/>
          <w:sz w:val="28"/>
          <w:szCs w:val="28"/>
        </w:rPr>
        <w:t>// call the sayHello function</w:t>
      </w:r>
    </w:p>
    <w:p w14:paraId="65048486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return 0;                </w:t>
      </w:r>
      <w:r>
        <w:rPr>
          <w:color w:val="385724" w:themeColor="accent6" w:themeShade="80"/>
          <w:sz w:val="28"/>
          <w:szCs w:val="28"/>
        </w:rPr>
        <w:t>// end program</w:t>
      </w:r>
    </w:p>
    <w:p w14:paraId="1CC1D8AF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476C40C0"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B64A8CB">
      <w:pP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Task 3: Sum and Average of Array Elements</w:t>
      </w:r>
    </w:p>
    <w:p w14:paraId="2B0A57A0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#include &lt;iostream&gt;                  </w:t>
      </w:r>
      <w:r>
        <w:rPr>
          <w:color w:val="385724" w:themeColor="accent6" w:themeShade="80"/>
          <w:sz w:val="28"/>
          <w:szCs w:val="28"/>
        </w:rPr>
        <w:t>// include input/output library</w:t>
      </w:r>
    </w:p>
    <w:p w14:paraId="46D06B85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using namespace std;                 </w:t>
      </w:r>
      <w:r>
        <w:rPr>
          <w:color w:val="385724" w:themeColor="accent6" w:themeShade="80"/>
          <w:sz w:val="28"/>
          <w:szCs w:val="28"/>
        </w:rPr>
        <w:t>// use standard namespace</w:t>
      </w:r>
    </w:p>
    <w:p w14:paraId="44B9A85B">
      <w:pPr>
        <w:rPr>
          <w:color w:val="2E75B6" w:themeColor="accent5" w:themeShade="BF"/>
          <w:sz w:val="28"/>
          <w:szCs w:val="28"/>
        </w:rPr>
      </w:pPr>
    </w:p>
    <w:p w14:paraId="217C7923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int calculateSum(int arr[], int size) { </w:t>
      </w:r>
      <w:r>
        <w:rPr>
          <w:color w:val="385724" w:themeColor="accent6" w:themeShade="80"/>
          <w:sz w:val="28"/>
          <w:szCs w:val="28"/>
        </w:rPr>
        <w:t>// function to calculate sum</w:t>
      </w:r>
    </w:p>
    <w:p w14:paraId="3F3FF188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int sum = 0;                                       </w:t>
      </w:r>
      <w:r>
        <w:rPr>
          <w:color w:val="385724" w:themeColor="accent6" w:themeShade="80"/>
          <w:sz w:val="28"/>
          <w:szCs w:val="28"/>
        </w:rPr>
        <w:t>// variable to store sum</w:t>
      </w:r>
    </w:p>
    <w:p w14:paraId="1321C2A1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for(int i = 0; i &lt; size; i++) {             </w:t>
      </w:r>
      <w:r>
        <w:rPr>
          <w:color w:val="385724" w:themeColor="accent6" w:themeShade="80"/>
          <w:sz w:val="28"/>
          <w:szCs w:val="28"/>
        </w:rPr>
        <w:t>// loop through array</w:t>
      </w:r>
    </w:p>
    <w:p w14:paraId="11345443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    sum += arr[i];                             </w:t>
      </w:r>
      <w:r>
        <w:rPr>
          <w:color w:val="385724" w:themeColor="accent6" w:themeShade="80"/>
          <w:sz w:val="28"/>
          <w:szCs w:val="28"/>
        </w:rPr>
        <w:t>// add each element to sum</w:t>
      </w:r>
    </w:p>
    <w:p w14:paraId="1F91438B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}</w:t>
      </w:r>
    </w:p>
    <w:p w14:paraId="22D8DDA0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return sum;                                   </w:t>
      </w:r>
      <w:r>
        <w:rPr>
          <w:color w:val="385724" w:themeColor="accent6" w:themeShade="80"/>
          <w:sz w:val="28"/>
          <w:szCs w:val="28"/>
        </w:rPr>
        <w:t>// return total sum</w:t>
      </w:r>
    </w:p>
    <w:p w14:paraId="74BB0A74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468D0159">
      <w:pPr>
        <w:rPr>
          <w:color w:val="2E75B6" w:themeColor="accent5" w:themeShade="BF"/>
          <w:sz w:val="28"/>
          <w:szCs w:val="28"/>
        </w:rPr>
      </w:pPr>
    </w:p>
    <w:p w14:paraId="2A797AE4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int main() {                                        </w:t>
      </w:r>
      <w:r>
        <w:rPr>
          <w:color w:val="385724" w:themeColor="accent6" w:themeShade="80"/>
          <w:sz w:val="28"/>
          <w:szCs w:val="28"/>
        </w:rPr>
        <w:t>// main function starts</w:t>
      </w:r>
    </w:p>
    <w:p w14:paraId="116C4237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int numbers[10];                           </w:t>
      </w:r>
      <w:r>
        <w:rPr>
          <w:color w:val="385724" w:themeColor="accent6" w:themeShade="80"/>
          <w:sz w:val="28"/>
          <w:szCs w:val="28"/>
        </w:rPr>
        <w:t>// declare array of size 10</w:t>
      </w:r>
    </w:p>
    <w:p w14:paraId="0134F31A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"Enter 10 integers: ";    </w:t>
      </w:r>
      <w:r>
        <w:rPr>
          <w:color w:val="385724" w:themeColor="accent6" w:themeShade="80"/>
          <w:sz w:val="28"/>
          <w:szCs w:val="28"/>
        </w:rPr>
        <w:t>// ask user for input</w:t>
      </w:r>
    </w:p>
    <w:p w14:paraId="675EEBFC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for(int i = 0; i &lt; 10; i++) {             </w:t>
      </w:r>
      <w:r>
        <w:rPr>
          <w:color w:val="385724" w:themeColor="accent6" w:themeShade="80"/>
          <w:sz w:val="28"/>
          <w:szCs w:val="28"/>
        </w:rPr>
        <w:t>// loop for 10 inputs</w:t>
      </w:r>
    </w:p>
    <w:p w14:paraId="3F8FFD96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    cin &gt;&gt; numbers[i];                   </w:t>
      </w:r>
      <w:r>
        <w:rPr>
          <w:color w:val="385724" w:themeColor="accent6" w:themeShade="80"/>
          <w:sz w:val="28"/>
          <w:szCs w:val="28"/>
        </w:rPr>
        <w:t>// store each input in array</w:t>
      </w:r>
    </w:p>
    <w:p w14:paraId="12003D09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}</w:t>
      </w:r>
    </w:p>
    <w:p w14:paraId="2E323812">
      <w:pPr>
        <w:rPr>
          <w:color w:val="2E75B6" w:themeColor="accent5" w:themeShade="BF"/>
          <w:sz w:val="28"/>
          <w:szCs w:val="28"/>
        </w:rPr>
      </w:pPr>
    </w:p>
    <w:p w14:paraId="579DCE0C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int total = calculateSum(numbers, 10); </w:t>
      </w:r>
      <w:r>
        <w:rPr>
          <w:color w:val="385724" w:themeColor="accent6" w:themeShade="80"/>
          <w:sz w:val="28"/>
          <w:szCs w:val="28"/>
        </w:rPr>
        <w:t>// call function to get sum</w:t>
      </w:r>
    </w:p>
    <w:p w14:paraId="5BF69573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float average = total / 10.0;                   </w:t>
      </w:r>
      <w:r>
        <w:rPr>
          <w:color w:val="385724" w:themeColor="accent6" w:themeShade="80"/>
          <w:sz w:val="28"/>
          <w:szCs w:val="28"/>
        </w:rPr>
        <w:t>// calculate average</w:t>
      </w:r>
    </w:p>
    <w:p w14:paraId="1DD0369E">
      <w:pPr>
        <w:rPr>
          <w:b/>
          <w:bCs/>
          <w:color w:val="385724" w:themeColor="accent6" w:themeShade="80"/>
          <w:sz w:val="28"/>
          <w:szCs w:val="28"/>
        </w:rPr>
      </w:pPr>
    </w:p>
    <w:p w14:paraId="57CC1D12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"Sum = " &lt;&lt; total &lt;&lt; endl;              </w:t>
      </w:r>
      <w:r>
        <w:rPr>
          <w:color w:val="385724" w:themeColor="accent6" w:themeShade="80"/>
          <w:sz w:val="28"/>
          <w:szCs w:val="28"/>
        </w:rPr>
        <w:t>// display sum</w:t>
      </w:r>
    </w:p>
    <w:p w14:paraId="4C8414EE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cout &lt;&lt; "Average = " &lt;&lt; average &lt;&lt; endl; </w:t>
      </w:r>
      <w:r>
        <w:rPr>
          <w:color w:val="385724" w:themeColor="accent6" w:themeShade="80"/>
          <w:sz w:val="28"/>
          <w:szCs w:val="28"/>
        </w:rPr>
        <w:t>// display average</w:t>
      </w:r>
    </w:p>
    <w:p w14:paraId="0223BCB1">
      <w:pPr>
        <w:rPr>
          <w:color w:val="2E75B6" w:themeColor="accent5" w:themeShade="BF"/>
          <w:sz w:val="28"/>
          <w:szCs w:val="28"/>
        </w:rPr>
      </w:pPr>
    </w:p>
    <w:p w14:paraId="300A77B1">
      <w:pPr>
        <w:rPr>
          <w:color w:val="385724" w:themeColor="accent6" w:themeShade="80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 xml:space="preserve">    return 0;                                                         </w:t>
      </w:r>
      <w:r>
        <w:rPr>
          <w:color w:val="385724" w:themeColor="accent6" w:themeShade="80"/>
          <w:sz w:val="28"/>
          <w:szCs w:val="28"/>
        </w:rPr>
        <w:t>// end program</w:t>
      </w:r>
    </w:p>
    <w:p w14:paraId="744B69CF">
      <w:pPr>
        <w:rPr>
          <w:color w:val="2E75B6" w:themeColor="accent5" w:themeShade="BF"/>
          <w:sz w:val="28"/>
          <w:szCs w:val="28"/>
        </w:rPr>
      </w:pPr>
      <w:r>
        <w:rPr>
          <w:color w:val="2E75B6" w:themeColor="accent5" w:themeShade="BF"/>
          <w:sz w:val="28"/>
          <w:szCs w:val="28"/>
        </w:rPr>
        <w:t>}</w:t>
      </w:r>
    </w:p>
    <w:p w14:paraId="67C37157">
      <w:pP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Results</w:t>
      </w:r>
    </w:p>
    <w:p w14:paraId="4FDFFEE8">
      <w:pPr>
        <w:numPr>
          <w:ilvl w:val="0"/>
          <w:numId w:val="4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Task 1 displayed: Welcome to Lab 09!</w:t>
      </w:r>
    </w:p>
    <w:p w14:paraId="5F42DE20">
      <w:pPr>
        <w:numPr>
          <w:ilvl w:val="0"/>
          <w:numId w:val="4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Task 2 displayed: Hello, World!</w:t>
      </w:r>
    </w:p>
    <w:p w14:paraId="23505548">
      <w:pPr>
        <w:numPr>
          <w:ilvl w:val="0"/>
          <w:numId w:val="4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Task 3 correctly calculated the sum and average of 10 integers entered by the user.</w:t>
      </w:r>
    </w:p>
    <w:p w14:paraId="2984B105">
      <w:pPr>
        <w:rPr>
          <w:rFonts w:hint="default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Conclusion</w:t>
      </w:r>
      <w:r>
        <w:rPr>
          <w:rFonts w:hint="default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1</w:t>
      </w:r>
    </w:p>
    <w:p w14:paraId="6287D2B9">
      <w:pPr>
        <w:ind w:left="72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 this lab, I learned how to:</w:t>
      </w:r>
    </w:p>
    <w:p w14:paraId="0FABEF1B">
      <w:pPr>
        <w:numPr>
          <w:ilvl w:val="0"/>
          <w:numId w:val="5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Declare and define functions in C++.</w:t>
      </w:r>
    </w:p>
    <w:p w14:paraId="5200A7DD">
      <w:pPr>
        <w:numPr>
          <w:ilvl w:val="0"/>
          <w:numId w:val="5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Call functions from main().</w:t>
      </w:r>
    </w:p>
    <w:p w14:paraId="7E34A6F1">
      <w:pPr>
        <w:numPr>
          <w:ilvl w:val="0"/>
          <w:numId w:val="5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Pass parameters to functions and return values.</w:t>
      </w:r>
    </w:p>
    <w:p w14:paraId="44F56DB4">
      <w:pPr>
        <w:numPr>
          <w:ilvl w:val="0"/>
          <w:numId w:val="5"/>
        </w:num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 functions to simplify array operations like sum and average.</w:t>
      </w:r>
    </w:p>
    <w:p w14:paraId="167E5980">
      <w:pPr>
        <w:ind w:left="72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Functions make programs </w:t>
      </w: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modular, reusable, and easier to understand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3B468998">
      <w:pPr>
        <w:ind w:left="72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8850FBE">
      <w:pPr>
        <w:rPr>
          <w:color w:val="2E75B6" w:themeColor="accent5" w:themeShade="BF"/>
          <w:sz w:val="32"/>
          <w:szCs w:val="32"/>
        </w:rPr>
      </w:pPr>
    </w:p>
    <w:p w14:paraId="2C014943">
      <w:pPr>
        <w:rPr>
          <w:color w:val="2E75B6" w:themeColor="accent5" w:themeShade="BF"/>
          <w:sz w:val="28"/>
          <w:szCs w:val="28"/>
        </w:rPr>
      </w:pPr>
    </w:p>
    <w:p w14:paraId="686DACC9">
      <w:pPr>
        <w:rPr>
          <w:color w:val="0070C0"/>
          <w:sz w:val="28"/>
          <w:szCs w:val="28"/>
        </w:rPr>
      </w:pPr>
    </w:p>
    <w:p w14:paraId="76B24CA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AF7C63"/>
    <w:multiLevelType w:val="multilevel"/>
    <w:tmpl w:val="2CAF7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CFB7AF3"/>
    <w:multiLevelType w:val="multilevel"/>
    <w:tmpl w:val="4CFB7A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05E3564"/>
    <w:multiLevelType w:val="multilevel"/>
    <w:tmpl w:val="605E3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9CD1E22"/>
    <w:multiLevelType w:val="multilevel"/>
    <w:tmpl w:val="69CD1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31B22B5"/>
    <w:multiLevelType w:val="multilevel"/>
    <w:tmpl w:val="731B22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138"/>
    <w:rsid w:val="00086B20"/>
    <w:rsid w:val="000B7138"/>
    <w:rsid w:val="006949C3"/>
    <w:rsid w:val="007A3944"/>
    <w:rsid w:val="0084422B"/>
    <w:rsid w:val="008F2BBC"/>
    <w:rsid w:val="00915EC4"/>
    <w:rsid w:val="00FB3EC3"/>
    <w:rsid w:val="00FF6444"/>
    <w:rsid w:val="0BDC30D5"/>
    <w:rsid w:val="5C8F3DD8"/>
    <w:rsid w:val="762E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Valley\Documents\Custom%20Office%20Templates\LAB%20REPORT%20TEMPLE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TEMPLETE</Template>
  <Pages>5</Pages>
  <Words>490</Words>
  <Characters>2398</Characters>
  <Lines>25</Lines>
  <Paragraphs>7</Paragraphs>
  <TotalTime>15</TotalTime>
  <ScaleCrop>false</ScaleCrop>
  <LinksUpToDate>false</LinksUpToDate>
  <CharactersWithSpaces>3495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2026-05-05T17:04:00Z</dcterms:created>
  <dc:creator>Laptop Valley</dc:creator>
  <cp:lastModifiedBy>LENOVO</cp:lastModifiedBy>
  <dcterms:modified xsi:type="dcterms:W3CDTF">2026-05-16T17:40:34Z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eyJoZGlkIjoiZmEyMTBjNmNmYjMzOGE5NmJmMTRjYzNjNDlkZWViYWYifQ==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D8AA60A32061404D9BBB61914614E0B1_13</vt:lpwstr>
  </property>
</Properties>
</file>